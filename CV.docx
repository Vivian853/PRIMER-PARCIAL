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0F5297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B5420E8" w14:textId="5FE0C528" w:rsidR="003D1B71" w:rsidRPr="00665F95" w:rsidRDefault="004C5385" w:rsidP="004C5385">
            <w:pPr>
              <w:pStyle w:val="Textoindependiente"/>
              <w:kinsoku w:val="0"/>
              <w:overflowPunct w:val="0"/>
              <w:ind w:left="-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F87A87" wp14:editId="4B972496">
                  <wp:extent cx="2728913" cy="18192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0">
                            <a:extLs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59" cy="182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57F458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E9B9022" w14:textId="49187AC7" w:rsidR="003D1B71" w:rsidRPr="004C5385" w:rsidRDefault="005139F2" w:rsidP="004C5385">
            <w:pPr>
              <w:pStyle w:val="Ttulo"/>
              <w:jc w:val="center"/>
              <w:rPr>
                <w:color w:val="FF6699"/>
              </w:rPr>
            </w:pPr>
            <w:r w:rsidRPr="004C5385">
              <w:rPr>
                <w:color w:val="FF6699"/>
              </w:rPr>
              <w:t>Vivian Edurne</w:t>
            </w:r>
            <w:r w:rsidR="003D1B71" w:rsidRPr="004C5385">
              <w:rPr>
                <w:color w:val="FF6699"/>
                <w:lang w:bidi="es-ES"/>
              </w:rPr>
              <w:br/>
            </w:r>
            <w:proofErr w:type="spellStart"/>
            <w:r w:rsidRPr="004C5385">
              <w:rPr>
                <w:color w:val="FF6699"/>
              </w:rPr>
              <w:t>Ramirez</w:t>
            </w:r>
            <w:proofErr w:type="spellEnd"/>
            <w:r w:rsidRPr="004C5385">
              <w:rPr>
                <w:color w:val="FF6699"/>
              </w:rPr>
              <w:t xml:space="preserve"> Cienfuegos</w:t>
            </w:r>
          </w:p>
        </w:tc>
      </w:tr>
      <w:tr w:rsidR="003D1B71" w:rsidRPr="00CA16E3" w14:paraId="0967D6DA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8448E26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90E326D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1169965" w14:textId="77777777" w:rsidR="004C5385" w:rsidRDefault="004C5385" w:rsidP="00F20161">
            <w:pPr>
              <w:pStyle w:val="Ttulo2"/>
            </w:pPr>
          </w:p>
          <w:p w14:paraId="30B16BB8" w14:textId="6E1A46AF" w:rsidR="003D1B71" w:rsidRPr="004C5385" w:rsidRDefault="003D1B71" w:rsidP="00F20161">
            <w:pPr>
              <w:pStyle w:val="Ttulo2"/>
              <w:rPr>
                <w:color w:val="6786E6" w:themeColor="accent6" w:themeTint="99"/>
              </w:rPr>
            </w:pPr>
            <w:r w:rsidRPr="004C5385">
              <w:rPr>
                <w:color w:val="6786E6" w:themeColor="accent6" w:themeTint="99"/>
              </w:rPr>
              <w:t>Experiencia</w:t>
            </w:r>
          </w:p>
          <w:p w14:paraId="411E84EE" w14:textId="6D398887" w:rsidR="003D1B71" w:rsidRPr="00665F95" w:rsidRDefault="005139F2" w:rsidP="00665F95">
            <w:pPr>
              <w:spacing w:line="216" w:lineRule="auto"/>
            </w:pPr>
            <w:r>
              <w:t>En proceso</w:t>
            </w:r>
          </w:p>
          <w:sdt>
            <w:sdtPr>
              <w:id w:val="-1554227259"/>
              <w:placeholder>
                <w:docPart w:val="E4131539E12649D488C94D66EAF62006"/>
              </w:placeholder>
              <w:temporary/>
              <w:showingPlcHdr/>
              <w15:appearance w15:val="hidden"/>
            </w:sdtPr>
            <w:sdtEndPr/>
            <w:sdtContent>
              <w:p w14:paraId="4ADE8137" w14:textId="77777777" w:rsidR="003D1B71" w:rsidRPr="00F20161" w:rsidRDefault="003D1B71" w:rsidP="00F20161">
                <w:pPr>
                  <w:pStyle w:val="Ttulo2"/>
                </w:pPr>
                <w:r w:rsidRPr="004C5385">
                  <w:rPr>
                    <w:color w:val="6786E6" w:themeColor="accent6" w:themeTint="99"/>
                  </w:rPr>
                  <w:t>Formación</w:t>
                </w:r>
              </w:p>
            </w:sdtContent>
          </w:sdt>
          <w:p w14:paraId="55100441" w14:textId="03AD3B58" w:rsidR="003D1B71" w:rsidRPr="00665F95" w:rsidRDefault="005139F2" w:rsidP="00665F95">
            <w:pPr>
              <w:pStyle w:val="Nombredelaescuela"/>
              <w:spacing w:line="216" w:lineRule="auto"/>
            </w:pPr>
            <w:r>
              <w:t>Centro de Estudios Científicos y Tecnológicos “Leona Vicario” No.19</w:t>
            </w:r>
            <w:r w:rsidR="003D1B71" w:rsidRPr="00665F95">
              <w:rPr>
                <w:lang w:bidi="es-ES"/>
              </w:rPr>
              <w:t xml:space="preserve">, </w:t>
            </w:r>
            <w:r>
              <w:t>Tecámac</w:t>
            </w:r>
          </w:p>
          <w:p w14:paraId="62801351" w14:textId="22EE8CC5" w:rsidR="003D1B71" w:rsidRDefault="005139F2" w:rsidP="00665F95">
            <w:pPr>
              <w:pStyle w:val="Listaconvietas"/>
              <w:spacing w:line="216" w:lineRule="auto"/>
            </w:pPr>
            <w:r>
              <w:t>Estudio mi bachillerato en esta institución en un periodo de 3 años, en la carrera de técnico en alimentos con un promedio final de 7.98</w:t>
            </w:r>
            <w:r w:rsidR="004C5385">
              <w:t xml:space="preserve">. </w:t>
            </w:r>
          </w:p>
          <w:p w14:paraId="349B38DC" w14:textId="77777777" w:rsidR="004C5385" w:rsidRDefault="004C5385" w:rsidP="004C5385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</w:p>
          <w:p w14:paraId="727FF766" w14:textId="117BF122" w:rsidR="004C5385" w:rsidRDefault="004C5385" w:rsidP="00665F95">
            <w:pPr>
              <w:pStyle w:val="Listaconvietas"/>
              <w:spacing w:line="216" w:lineRule="auto"/>
            </w:pPr>
            <w:r>
              <w:t>Ahora me encuentro estudiando el primer semestre en la carrera de contador publico en la ESCA Santo Tomas.</w:t>
            </w:r>
          </w:p>
          <w:p w14:paraId="40B1023E" w14:textId="61AFCA34" w:rsidR="004C5385" w:rsidRDefault="004C5385" w:rsidP="004C5385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</w:p>
          <w:p w14:paraId="2FED2A3F" w14:textId="77777777" w:rsidR="004C5385" w:rsidRPr="00665F95" w:rsidRDefault="004C5385" w:rsidP="004C5385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</w:p>
          <w:sdt>
            <w:sdtPr>
              <w:id w:val="-1730222568"/>
              <w:placeholder>
                <w:docPart w:val="E4E700A32C05437A9ACB7A386EBD0DBE"/>
              </w:placeholder>
              <w:temporary/>
              <w:showingPlcHdr/>
              <w15:appearance w15:val="hidden"/>
            </w:sdtPr>
            <w:sdtEndPr/>
            <w:sdtContent>
              <w:p w14:paraId="6672053B" w14:textId="77777777" w:rsidR="003D1B71" w:rsidRPr="00F20161" w:rsidRDefault="003D1B71" w:rsidP="00F20161">
                <w:pPr>
                  <w:pStyle w:val="Ttulo2"/>
                </w:pPr>
                <w:r w:rsidRPr="004C5385">
                  <w:rPr>
                    <w:color w:val="6786E6" w:themeColor="accent6" w:themeTint="99"/>
                  </w:rPr>
                  <w:t>Comunicación</w:t>
                </w:r>
              </w:p>
            </w:sdtContent>
          </w:sdt>
          <w:p w14:paraId="3F3F9D79" w14:textId="1BE1859F" w:rsidR="003D1B71" w:rsidRPr="00665F95" w:rsidRDefault="00BD58D1" w:rsidP="00665F95">
            <w:pPr>
              <w:spacing w:line="216" w:lineRule="auto"/>
            </w:pPr>
            <w:r>
              <w:t>Soy una persona que siempre buscara el dialogo para poder solucionar algún problema o para poder comunicar alguna indiferencia, duda, etc.</w:t>
            </w:r>
          </w:p>
          <w:sdt>
            <w:sdtPr>
              <w:id w:val="-278101685"/>
              <w:placeholder>
                <w:docPart w:val="B85BF4AFF5794183B8084BAD3432B88E"/>
              </w:placeholder>
              <w:temporary/>
              <w:showingPlcHdr/>
              <w15:appearance w15:val="hidden"/>
            </w:sdtPr>
            <w:sdtEndPr/>
            <w:sdtContent>
              <w:p w14:paraId="0688FA29" w14:textId="77777777" w:rsidR="003D1B71" w:rsidRPr="00F20161" w:rsidRDefault="003D1B71" w:rsidP="00F20161">
                <w:pPr>
                  <w:pStyle w:val="Ttulo2"/>
                </w:pPr>
                <w:r w:rsidRPr="004C5385">
                  <w:rPr>
                    <w:color w:val="6786E6" w:themeColor="accent6" w:themeTint="99"/>
                  </w:rPr>
                  <w:t>Liderazgo</w:t>
                </w:r>
              </w:p>
            </w:sdtContent>
          </w:sdt>
          <w:p w14:paraId="4FF1AA25" w14:textId="3448A467" w:rsidR="003D1B71" w:rsidRPr="00665F95" w:rsidRDefault="00BD58D1" w:rsidP="00665F95">
            <w:pPr>
              <w:spacing w:line="216" w:lineRule="auto"/>
            </w:pPr>
            <w:r>
              <w:t>Ante cualquier situación busco una solución que nos beneficie a todos, siempre y cuando tenga el apoyo necesario, así como siempre apoyare las buenas propuestas de otros.</w:t>
            </w:r>
          </w:p>
          <w:p w14:paraId="05193093" w14:textId="41BD6874" w:rsidR="003D1B71" w:rsidRPr="004C5385" w:rsidRDefault="00BD58D1" w:rsidP="00F20161">
            <w:pPr>
              <w:pStyle w:val="Ttulo2"/>
              <w:rPr>
                <w:color w:val="6786E6" w:themeColor="accent6" w:themeTint="99"/>
              </w:rPr>
            </w:pPr>
            <w:r w:rsidRPr="004C5385">
              <w:rPr>
                <w:color w:val="6786E6" w:themeColor="accent6" w:themeTint="99"/>
              </w:rPr>
              <w:t>Habilidades</w:t>
            </w:r>
          </w:p>
          <w:p w14:paraId="7668F7AE" w14:textId="77777777" w:rsidR="003D1B71" w:rsidRDefault="00BD58D1" w:rsidP="00BD58D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sz w:val="24"/>
              </w:rPr>
            </w:pPr>
            <w:r>
              <w:rPr>
                <w:sz w:val="24"/>
              </w:rPr>
              <w:t>Comunicativa</w:t>
            </w:r>
          </w:p>
          <w:p w14:paraId="141636EF" w14:textId="77777777" w:rsidR="00BD58D1" w:rsidRDefault="00BD58D1" w:rsidP="00BD58D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sz w:val="24"/>
              </w:rPr>
            </w:pPr>
            <w:r>
              <w:rPr>
                <w:sz w:val="24"/>
              </w:rPr>
              <w:t>Constante</w:t>
            </w:r>
          </w:p>
          <w:p w14:paraId="7BF3D993" w14:textId="77777777" w:rsidR="00BD58D1" w:rsidRDefault="00BD58D1" w:rsidP="00BD58D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sz w:val="24"/>
              </w:rPr>
            </w:pPr>
            <w:r>
              <w:rPr>
                <w:sz w:val="24"/>
              </w:rPr>
              <w:t>Dedicada</w:t>
            </w:r>
          </w:p>
          <w:p w14:paraId="326936CB" w14:textId="1492E57C" w:rsidR="00BD58D1" w:rsidRPr="00BD58D1" w:rsidRDefault="00BD58D1" w:rsidP="00BD58D1">
            <w:pPr>
              <w:pStyle w:val="Prrafodelista"/>
              <w:numPr>
                <w:ilvl w:val="0"/>
                <w:numId w:val="16"/>
              </w:numPr>
              <w:spacing w:line="216" w:lineRule="auto"/>
              <w:rPr>
                <w:sz w:val="24"/>
              </w:rPr>
            </w:pPr>
            <w:r>
              <w:rPr>
                <w:sz w:val="24"/>
              </w:rPr>
              <w:t>Paciente</w:t>
            </w:r>
          </w:p>
        </w:tc>
      </w:tr>
      <w:tr w:rsidR="003D1B71" w:rsidRPr="00CA16E3" w14:paraId="7E00AA89" w14:textId="77777777" w:rsidTr="003D1B71">
        <w:trPr>
          <w:trHeight w:val="1164"/>
        </w:trPr>
        <w:tc>
          <w:tcPr>
            <w:tcW w:w="720" w:type="dxa"/>
          </w:tcPr>
          <w:p w14:paraId="6FAA1926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B93AA3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AF69B23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01AA516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1A22E39" w14:textId="77777777" w:rsidTr="003D1B71">
        <w:trPr>
          <w:trHeight w:val="543"/>
        </w:trPr>
        <w:tc>
          <w:tcPr>
            <w:tcW w:w="720" w:type="dxa"/>
          </w:tcPr>
          <w:p w14:paraId="7A9B41B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13580F8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649E128" wp14:editId="18F6501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  <a:solidFill>
                                <a:srgbClr val="FF6699"/>
                              </a:solidFill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D7B7B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CA1826F" w14:textId="729D4FE9" w:rsidR="003D1B71" w:rsidRPr="00CA16E3" w:rsidRDefault="005139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 Tecámac </w:t>
            </w:r>
          </w:p>
          <w:p w14:paraId="0B15BC16" w14:textId="27A65C58" w:rsidR="003D1B71" w:rsidRPr="00CA16E3" w:rsidRDefault="005139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Los héroes Tecámac</w:t>
            </w:r>
          </w:p>
        </w:tc>
        <w:tc>
          <w:tcPr>
            <w:tcW w:w="423" w:type="dxa"/>
            <w:vMerge/>
          </w:tcPr>
          <w:p w14:paraId="5BDD50DD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547402F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5E231DB" w14:textId="77777777" w:rsidTr="003D1B71">
        <w:trPr>
          <w:trHeight w:val="183"/>
        </w:trPr>
        <w:tc>
          <w:tcPr>
            <w:tcW w:w="720" w:type="dxa"/>
          </w:tcPr>
          <w:p w14:paraId="45D4038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198C63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CF9CFD4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66A6BE5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4F6705F" w14:textId="77777777" w:rsidTr="003D1B71">
        <w:trPr>
          <w:trHeight w:val="624"/>
        </w:trPr>
        <w:tc>
          <w:tcPr>
            <w:tcW w:w="720" w:type="dxa"/>
          </w:tcPr>
          <w:p w14:paraId="719F753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61F82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CF04C53" wp14:editId="62ECD3B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1CDE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ed="f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27A038E" w14:textId="044CCFC1" w:rsidR="003D1B71" w:rsidRPr="00CA16E3" w:rsidRDefault="005139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56118</w:t>
            </w:r>
            <w:r w:rsidR="00BD58D1">
              <w:rPr>
                <w:lang w:val="es-ES_tradnl"/>
              </w:rPr>
              <w:t>4</w:t>
            </w:r>
            <w:r>
              <w:rPr>
                <w:lang w:val="es-ES_tradnl"/>
              </w:rPr>
              <w:t>6880</w:t>
            </w:r>
          </w:p>
        </w:tc>
        <w:tc>
          <w:tcPr>
            <w:tcW w:w="423" w:type="dxa"/>
            <w:vMerge/>
          </w:tcPr>
          <w:p w14:paraId="1DE71D14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34E7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F608A96" w14:textId="77777777" w:rsidTr="003D1B71">
        <w:trPr>
          <w:trHeight w:val="183"/>
        </w:trPr>
        <w:tc>
          <w:tcPr>
            <w:tcW w:w="720" w:type="dxa"/>
          </w:tcPr>
          <w:p w14:paraId="7D419C0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90B256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BA80764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183048A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B5E8914" w14:textId="77777777" w:rsidTr="003D1B71">
        <w:trPr>
          <w:trHeight w:val="633"/>
        </w:trPr>
        <w:tc>
          <w:tcPr>
            <w:tcW w:w="720" w:type="dxa"/>
          </w:tcPr>
          <w:p w14:paraId="05B1546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FF472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5D85748" wp14:editId="4024084B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2BA6BB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ed="f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258D625" w14:textId="02E4A43C" w:rsidR="003D1B71" w:rsidRPr="00CA16E3" w:rsidRDefault="00BD58D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v</w:t>
            </w:r>
            <w:r w:rsidR="005139F2">
              <w:rPr>
                <w:lang w:val="es-ES_tradnl"/>
              </w:rPr>
              <w:t>ivianramirez</w:t>
            </w:r>
            <w:r>
              <w:rPr>
                <w:lang w:val="es-ES_tradnl"/>
              </w:rPr>
              <w:t>290</w:t>
            </w:r>
            <w:r w:rsidR="005139F2">
              <w:rPr>
                <w:lang w:val="es-ES_tradnl"/>
              </w:rPr>
              <w:t>@gmail.com</w:t>
            </w:r>
          </w:p>
        </w:tc>
        <w:tc>
          <w:tcPr>
            <w:tcW w:w="423" w:type="dxa"/>
            <w:vMerge/>
          </w:tcPr>
          <w:p w14:paraId="451C0768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5502F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5B02EB" w14:textId="77777777" w:rsidTr="003D1B71">
        <w:trPr>
          <w:trHeight w:val="174"/>
        </w:trPr>
        <w:tc>
          <w:tcPr>
            <w:tcW w:w="720" w:type="dxa"/>
          </w:tcPr>
          <w:p w14:paraId="54BDA09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9C61F3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0A84578" w14:textId="77777777" w:rsidR="003D1B71" w:rsidRPr="004C538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7DC0D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233E1D" w14:textId="77777777" w:rsidTr="003D1B71">
        <w:trPr>
          <w:trHeight w:val="633"/>
        </w:trPr>
        <w:tc>
          <w:tcPr>
            <w:tcW w:w="720" w:type="dxa"/>
          </w:tcPr>
          <w:p w14:paraId="378BC7E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8812DF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3D50088" wp14:editId="44F781AA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5EDC8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ed="f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CDC515" w14:textId="7B40118F" w:rsidR="003D1B71" w:rsidRPr="00CA16E3" w:rsidRDefault="00BD58D1" w:rsidP="00380FD1">
            <w:pPr>
              <w:pStyle w:val="Informacin"/>
              <w:rPr>
                <w:lang w:val="es-ES_tradnl"/>
              </w:rPr>
            </w:pPr>
            <w:r w:rsidRPr="00BD58D1">
              <w:rPr>
                <w:lang w:val="es-ES_tradnl"/>
              </w:rPr>
              <w:t>https://github.com/Vivian853/PRIMER-PARCIAL</w:t>
            </w:r>
            <w:r>
              <w:rPr>
                <w:lang w:val="es-ES_tradnl"/>
              </w:rPr>
              <w:t>v</w:t>
            </w:r>
            <w:r w:rsidRPr="00BD58D1">
              <w:rPr>
                <w:lang w:val="es-ES_tradnl"/>
              </w:rPr>
              <w:t>https://github.com/Vivian853/PRIMER-PARCIAL</w:t>
            </w:r>
          </w:p>
        </w:tc>
        <w:tc>
          <w:tcPr>
            <w:tcW w:w="423" w:type="dxa"/>
            <w:vMerge/>
          </w:tcPr>
          <w:p w14:paraId="170E9ABC" w14:textId="77777777" w:rsidR="003D1B71" w:rsidRPr="004C5385" w:rsidRDefault="003D1B71" w:rsidP="00A14C79">
            <w:pPr>
              <w:pStyle w:val="Informacin"/>
              <w:rPr>
                <w:rFonts w:ascii="Times New Roman" w:hAnsi="Times New Roman"/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2652EB8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1A99B7" w14:textId="77777777" w:rsidTr="00665F95">
        <w:trPr>
          <w:trHeight w:val="4071"/>
        </w:trPr>
        <w:tc>
          <w:tcPr>
            <w:tcW w:w="720" w:type="dxa"/>
          </w:tcPr>
          <w:p w14:paraId="2112B9B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66BCA38" w14:textId="77777777" w:rsidR="003D1B71" w:rsidRPr="004C5385" w:rsidRDefault="003D1B71" w:rsidP="00222466">
            <w:pPr>
              <w:rPr>
                <w:color w:val="6786E6" w:themeColor="accent6" w:themeTint="99"/>
                <w:lang w:val="es-ES_tradnl"/>
              </w:rPr>
            </w:pPr>
          </w:p>
        </w:tc>
        <w:tc>
          <w:tcPr>
            <w:tcW w:w="423" w:type="dxa"/>
          </w:tcPr>
          <w:p w14:paraId="5039A248" w14:textId="77777777" w:rsidR="003D1B71" w:rsidRPr="004C5385" w:rsidRDefault="003D1B71" w:rsidP="00222466">
            <w:pPr>
              <w:rPr>
                <w:color w:val="7030A0"/>
                <w:lang w:val="es-ES_tradnl"/>
              </w:rPr>
            </w:pPr>
          </w:p>
        </w:tc>
        <w:tc>
          <w:tcPr>
            <w:tcW w:w="6607" w:type="dxa"/>
            <w:vMerge/>
          </w:tcPr>
          <w:p w14:paraId="4E13792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387DA33" w14:textId="581D5EA9" w:rsidR="007F5B63" w:rsidRDefault="007F5B63" w:rsidP="006D79A8">
      <w:pPr>
        <w:pStyle w:val="Textoindependiente"/>
        <w:rPr>
          <w:lang w:val="es-ES_tradnl"/>
        </w:rPr>
      </w:pPr>
    </w:p>
    <w:p w14:paraId="79C558DA" w14:textId="77777777" w:rsidR="004C5385" w:rsidRPr="00CA16E3" w:rsidRDefault="004C5385" w:rsidP="006D79A8">
      <w:pPr>
        <w:pStyle w:val="Textoindependiente"/>
        <w:rPr>
          <w:lang w:val="es-ES_tradnl"/>
        </w:rPr>
      </w:pPr>
    </w:p>
    <w:sectPr w:rsidR="004C5385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C1093" w14:textId="77777777" w:rsidR="00CC58E4" w:rsidRDefault="00CC58E4" w:rsidP="00590471">
      <w:r>
        <w:separator/>
      </w:r>
    </w:p>
  </w:endnote>
  <w:endnote w:type="continuationSeparator" w:id="0">
    <w:p w14:paraId="6DC3F0F4" w14:textId="77777777" w:rsidR="00CC58E4" w:rsidRDefault="00CC58E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34B32" w14:textId="77777777" w:rsidR="00CC58E4" w:rsidRDefault="00CC58E4" w:rsidP="00590471">
      <w:r>
        <w:separator/>
      </w:r>
    </w:p>
  </w:footnote>
  <w:footnote w:type="continuationSeparator" w:id="0">
    <w:p w14:paraId="4CC5C27B" w14:textId="77777777" w:rsidR="00CC58E4" w:rsidRDefault="00CC58E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FD3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E057E9" wp14:editId="44A93E5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20320" b="2476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  <a:solidFill>
                        <a:srgbClr val="FF6699"/>
                      </a:solidFill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  <a:grpFill/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grpFill/>
                        <a:ln w="9525" cap="flat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  <a:grpFill/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3C06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UBpVJYnhB4GigSTY7lAaUiGphIVI7lYXIsDygV0cBEonIsD5NjeSjHEgKrF5RjeZgc&#10;ywNKpbaBybE8lGMJgVcFRaLJsTyUYwmBp4Ei0eRYHsqxhMDTQJFociwP5VhCYGmgHMvD5FgeyrGE&#10;wNNAkWhyLA/lWELgaaBINDmWh3IsIfA0UCSaHMtDOZYQeBooEk2O5aEcSwgcDZ7KsYTAy0A4lqfJ&#10;sTyVYwmBp4HMzk+TY3kqxxICTwOZnZ8mx/JUjiUEngbiJz5NjuWpHEsIPA3ET3y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" filled="f" strokecolor="#f2f2f2 [3052]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color="#f2f2f2 [3052]"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A3B5802"/>
    <w:multiLevelType w:val="hybridMultilevel"/>
    <w:tmpl w:val="EEA4B1EC"/>
    <w:lvl w:ilvl="0" w:tplc="35AA13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F2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C5385"/>
    <w:rsid w:val="004E158A"/>
    <w:rsid w:val="005139F2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D58D1"/>
    <w:rsid w:val="00C07240"/>
    <w:rsid w:val="00C14078"/>
    <w:rsid w:val="00CA16E3"/>
    <w:rsid w:val="00CC58E4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0539B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4C5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xabay.com/en/emoticon-smile-symbol-avatar-emoji-1610228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2300FBC3-D358-4087-95E6-A6AB6EF56BFF%7d\%7b4DB1F7D0-B7CD-40CB-8417-3D0DBD16EA6A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131539E12649D488C94D66EAF620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5E00CA-015A-4505-A628-51C9E985E5F0}"/>
      </w:docPartPr>
      <w:docPartBody>
        <w:p w:rsidR="00000000" w:rsidRDefault="00FF3B53">
          <w:pPr>
            <w:pStyle w:val="E4131539E12649D488C94D66EAF62006"/>
          </w:pPr>
          <w:r w:rsidRPr="00F20161">
            <w:t>Formación</w:t>
          </w:r>
        </w:p>
      </w:docPartBody>
    </w:docPart>
    <w:docPart>
      <w:docPartPr>
        <w:name w:val="E4E700A32C05437A9ACB7A386EBD0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7233C6-F010-452C-9156-5E7D99997AB3}"/>
      </w:docPartPr>
      <w:docPartBody>
        <w:p w:rsidR="00000000" w:rsidRDefault="00FF3B53">
          <w:pPr>
            <w:pStyle w:val="E4E700A32C05437A9ACB7A386EBD0DBE"/>
          </w:pPr>
          <w:r w:rsidRPr="00F20161">
            <w:t>Comunicación</w:t>
          </w:r>
        </w:p>
      </w:docPartBody>
    </w:docPart>
    <w:docPart>
      <w:docPartPr>
        <w:name w:val="B85BF4AFF5794183B8084BAD3432B8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3A72C-5739-4167-8A1C-B91ADB443C4D}"/>
      </w:docPartPr>
      <w:docPartBody>
        <w:p w:rsidR="00000000" w:rsidRDefault="00FF3B53">
          <w:pPr>
            <w:pStyle w:val="B85BF4AFF5794183B8084BAD3432B88E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53"/>
    <w:rsid w:val="00FF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B7BC31E28D4A2595E80F41CFFD88ED">
    <w:name w:val="27B7BC31E28D4A2595E80F41CFFD88ED"/>
  </w:style>
  <w:style w:type="paragraph" w:customStyle="1" w:styleId="FB81F5BD76AF4E7B8F15CE37D671D420">
    <w:name w:val="FB81F5BD76AF4E7B8F15CE37D671D420"/>
  </w:style>
  <w:style w:type="paragraph" w:customStyle="1" w:styleId="CCA6E78F9CE24C06AF84C348D1AF912E">
    <w:name w:val="CCA6E78F9CE24C06AF84C348D1AF912E"/>
  </w:style>
  <w:style w:type="paragraph" w:customStyle="1" w:styleId="F538E8F73B674BDF8443D6C79F4A9523">
    <w:name w:val="F538E8F73B674BDF8443D6C79F4A9523"/>
  </w:style>
  <w:style w:type="paragraph" w:customStyle="1" w:styleId="8324C975CC174C8FAA4155564EE3CC51">
    <w:name w:val="8324C975CC174C8FAA4155564EE3CC51"/>
  </w:style>
  <w:style w:type="paragraph" w:customStyle="1" w:styleId="286782A59D5E4E419E2B25DD7FD28D04">
    <w:name w:val="286782A59D5E4E419E2B25DD7FD28D04"/>
  </w:style>
  <w:style w:type="paragraph" w:customStyle="1" w:styleId="97C9527071724649AFBDD58DE531EFA1">
    <w:name w:val="97C9527071724649AFBDD58DE531EFA1"/>
  </w:style>
  <w:style w:type="paragraph" w:customStyle="1" w:styleId="61C4147AFE4B4F2B8F32A619D1828EC5">
    <w:name w:val="61C4147AFE4B4F2B8F32A619D1828EC5"/>
  </w:style>
  <w:style w:type="paragraph" w:customStyle="1" w:styleId="AB4D1C08F1A14ED0B800A1E2C83E5210">
    <w:name w:val="AB4D1C08F1A14ED0B800A1E2C83E5210"/>
  </w:style>
  <w:style w:type="paragraph" w:customStyle="1" w:styleId="ADD97E8670C9459F959CB4CAF5094E02">
    <w:name w:val="ADD97E8670C9459F959CB4CAF5094E02"/>
  </w:style>
  <w:style w:type="paragraph" w:customStyle="1" w:styleId="FCF264E639D14820B67458299C053C62">
    <w:name w:val="FCF264E639D14820B67458299C053C62"/>
  </w:style>
  <w:style w:type="paragraph" w:customStyle="1" w:styleId="3FA506F9FFC14AFDA8D97D4961170D6D">
    <w:name w:val="3FA506F9FFC14AFDA8D97D4961170D6D"/>
  </w:style>
  <w:style w:type="paragraph" w:customStyle="1" w:styleId="BCAEAEA656194D2FA7FAC6EC68182E6B">
    <w:name w:val="BCAEAEA656194D2FA7FAC6EC68182E6B"/>
  </w:style>
  <w:style w:type="paragraph" w:customStyle="1" w:styleId="D873464B72D34065883F97443CF03AB0">
    <w:name w:val="D873464B72D34065883F97443CF03AB0"/>
  </w:style>
  <w:style w:type="paragraph" w:customStyle="1" w:styleId="B3D72E33F54E47A286523C864E56AE43">
    <w:name w:val="B3D72E33F54E47A286523C864E56AE43"/>
  </w:style>
  <w:style w:type="paragraph" w:customStyle="1" w:styleId="16E962559BBF4447ADAA51E079D46B60">
    <w:name w:val="16E962559BBF4447ADAA51E079D46B60"/>
  </w:style>
  <w:style w:type="paragraph" w:customStyle="1" w:styleId="F468E4A31AC84DF5966C5AD1ACDA4216">
    <w:name w:val="F468E4A31AC84DF5966C5AD1ACDA4216"/>
  </w:style>
  <w:style w:type="paragraph" w:customStyle="1" w:styleId="14B6CE472EC64567B797BE76612DC75A">
    <w:name w:val="14B6CE472EC64567B797BE76612DC75A"/>
  </w:style>
  <w:style w:type="paragraph" w:customStyle="1" w:styleId="B1B06880570148F58983429428E71C23">
    <w:name w:val="B1B06880570148F58983429428E71C23"/>
  </w:style>
  <w:style w:type="paragraph" w:customStyle="1" w:styleId="E4131539E12649D488C94D66EAF62006">
    <w:name w:val="E4131539E12649D488C94D66EAF62006"/>
  </w:style>
  <w:style w:type="paragraph" w:customStyle="1" w:styleId="00B10C9FF3C742948A255D4BBD59DE31">
    <w:name w:val="00B10C9FF3C742948A255D4BBD59DE31"/>
  </w:style>
  <w:style w:type="paragraph" w:customStyle="1" w:styleId="A9A7522D45C04B8C9206A072CA0FE996">
    <w:name w:val="A9A7522D45C04B8C9206A072CA0FE996"/>
  </w:style>
  <w:style w:type="paragraph" w:customStyle="1" w:styleId="864AA00DF6744676866EE8B59A70EA7F">
    <w:name w:val="864AA00DF6744676866EE8B59A70EA7F"/>
  </w:style>
  <w:style w:type="paragraph" w:customStyle="1" w:styleId="E4E700A32C05437A9ACB7A386EBD0DBE">
    <w:name w:val="E4E700A32C05437A9ACB7A386EBD0DBE"/>
  </w:style>
  <w:style w:type="paragraph" w:customStyle="1" w:styleId="8AF3757AFFD94E68927E06A762A40465">
    <w:name w:val="8AF3757AFFD94E68927E06A762A40465"/>
  </w:style>
  <w:style w:type="paragraph" w:customStyle="1" w:styleId="B85BF4AFF5794183B8084BAD3432B88E">
    <w:name w:val="B85BF4AFF5794183B8084BAD3432B88E"/>
  </w:style>
  <w:style w:type="paragraph" w:customStyle="1" w:styleId="33FDCACACB774755A45E75F9B0271F6E">
    <w:name w:val="33FDCACACB774755A45E75F9B0271F6E"/>
  </w:style>
  <w:style w:type="paragraph" w:customStyle="1" w:styleId="4B26A2A1ED5841C9A06A97A38D10D9A2">
    <w:name w:val="4B26A2A1ED5841C9A06A97A38D10D9A2"/>
  </w:style>
  <w:style w:type="paragraph" w:customStyle="1" w:styleId="175D37D1B5904902A7B3BC273D8C2631">
    <w:name w:val="175D37D1B5904902A7B3BC273D8C2631"/>
  </w:style>
  <w:style w:type="paragraph" w:customStyle="1" w:styleId="6920E84AEE1546DAB0A9F21EE1DB91E3">
    <w:name w:val="6920E84AEE1546DAB0A9F21EE1DB91E3"/>
  </w:style>
  <w:style w:type="paragraph" w:customStyle="1" w:styleId="354298151017439DA54AB9AEB2C51061">
    <w:name w:val="354298151017439DA54AB9AEB2C51061"/>
  </w:style>
  <w:style w:type="paragraph" w:customStyle="1" w:styleId="883A275A9E5E4C22ABF822A38EBE6892">
    <w:name w:val="883A275A9E5E4C22ABF822A38EBE6892"/>
  </w:style>
  <w:style w:type="paragraph" w:customStyle="1" w:styleId="940EB006586A4136943AD18E573A2C5A">
    <w:name w:val="940EB006586A4136943AD18E573A2C5A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9D0665F1A9D34A7FAE77D91571A069D3">
    <w:name w:val="9D0665F1A9D34A7FAE77D91571A069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{4DB1F7D0-B7CD-40CB-8417-3D0DBD16EA6A}tf78128832_win32</Template>
  <TotalTime>0</TotalTime>
  <Pages>1</Pages>
  <Words>153</Words>
  <Characters>845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2025-09-08T16:09:00Z</dcterms:created>
  <dcterms:modified xsi:type="dcterms:W3CDTF">2025-09-08T16:42:00Z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